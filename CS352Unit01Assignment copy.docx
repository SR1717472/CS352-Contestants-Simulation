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2B73EB" w14:textId="11F9E2D2" w:rsidR="00E02850" w:rsidRDefault="00415E73">
      <w:pPr>
        <w:pStyle w:val="NoSpacing"/>
      </w:pPr>
      <w:r>
        <w:t xml:space="preserve">Sabrina </w:t>
      </w:r>
      <w:r w:rsidR="00112652">
        <w:t xml:space="preserve">Rincon </w:t>
      </w:r>
    </w:p>
    <w:p w14:paraId="360AEA6B" w14:textId="71272CA0" w:rsidR="00E02850" w:rsidRDefault="005618E0">
      <w:pPr>
        <w:pStyle w:val="NoSpacing"/>
      </w:pPr>
      <w:r>
        <w:t>Roscoe</w:t>
      </w:r>
      <w:r w:rsidR="005610C8">
        <w:t xml:space="preserve"> </w:t>
      </w:r>
      <w:r w:rsidR="007958E2">
        <w:t>(D. Law)</w:t>
      </w:r>
    </w:p>
    <w:p w14:paraId="5BCFE1DD" w14:textId="37C6199B" w:rsidR="00E02850" w:rsidRDefault="002255A6">
      <w:pPr>
        <w:pStyle w:val="NoSpacing"/>
      </w:pPr>
      <w:r>
        <w:t>CS352</w:t>
      </w:r>
    </w:p>
    <w:p w14:paraId="5118B0B4" w14:textId="622CB174" w:rsidR="00E02850" w:rsidRDefault="0008730E">
      <w:pPr>
        <w:pStyle w:val="NoSpacing"/>
      </w:pPr>
      <w:r>
        <w:t>October 25, 2026</w:t>
      </w:r>
    </w:p>
    <w:p w14:paraId="3B3FC5ED" w14:textId="1C59A5A5" w:rsidR="003C4AF5" w:rsidRDefault="003C4AF5" w:rsidP="003C4AF5">
      <w:pPr>
        <w:pStyle w:val="Title"/>
      </w:pPr>
    </w:p>
    <w:p w14:paraId="226DB827" w14:textId="7ACE6CA2" w:rsidR="00E02850" w:rsidRDefault="00E02850"/>
    <w:p w14:paraId="0C3A2317" w14:textId="77777777" w:rsidR="00785351" w:rsidRDefault="00785351">
      <w:pPr>
        <w:pStyle w:val="p1"/>
      </w:pPr>
      <w:r>
        <w:rPr>
          <w:rStyle w:val="s1"/>
        </w:rPr>
        <w:t>1. Introduction</w:t>
      </w:r>
    </w:p>
    <w:p w14:paraId="2D60E0BB" w14:textId="77777777" w:rsidR="00785351" w:rsidRDefault="00785351">
      <w:pPr>
        <w:pStyle w:val="p2"/>
      </w:pPr>
    </w:p>
    <w:p w14:paraId="789A2253" w14:textId="77777777" w:rsidR="00785351" w:rsidRDefault="00785351">
      <w:pPr>
        <w:pStyle w:val="p1"/>
      </w:pPr>
      <w:r>
        <w:rPr>
          <w:rStyle w:val="s1"/>
        </w:rPr>
        <w:t>This project simulates a line of contestants using an ArrayList and a simple movement algorithm based on random coin flips. Each contestant either moves to the front or the end of the line depending on whether the coin flip is marked as correct or incorrect. The goal of the assignment was to implement the simulation, evaluate fairness, measure performance with different input sizes, and reflect on the experience.</w:t>
      </w:r>
    </w:p>
    <w:p w14:paraId="4C23B36D" w14:textId="77777777" w:rsidR="00785351" w:rsidRDefault="00785351">
      <w:pPr>
        <w:pStyle w:val="p2"/>
      </w:pPr>
    </w:p>
    <w:p w14:paraId="10A73E62" w14:textId="7288B3C0" w:rsidR="00785351" w:rsidRDefault="00785351">
      <w:pPr>
        <w:pStyle w:val="p1"/>
      </w:pPr>
    </w:p>
    <w:p w14:paraId="7B10EAA6" w14:textId="77777777" w:rsidR="00785351" w:rsidRDefault="00785351">
      <w:pPr>
        <w:pStyle w:val="p2"/>
      </w:pPr>
    </w:p>
    <w:p w14:paraId="5306D339" w14:textId="77777777" w:rsidR="00785351" w:rsidRDefault="00785351">
      <w:pPr>
        <w:pStyle w:val="p1"/>
      </w:pPr>
      <w:r>
        <w:rPr>
          <w:rStyle w:val="s1"/>
        </w:rPr>
        <w:t>2. Implementation Overview</w:t>
      </w:r>
    </w:p>
    <w:p w14:paraId="47E2015B" w14:textId="77777777" w:rsidR="00785351" w:rsidRDefault="00785351">
      <w:pPr>
        <w:pStyle w:val="p2"/>
      </w:pPr>
    </w:p>
    <w:p w14:paraId="445ADD1F" w14:textId="77777777" w:rsidR="00785351" w:rsidRDefault="00785351">
      <w:pPr>
        <w:pStyle w:val="p1"/>
      </w:pPr>
      <w:r>
        <w:rPr>
          <w:rStyle w:val="s1"/>
        </w:rPr>
        <w:t>I created three Java classes for this project:</w:t>
      </w:r>
    </w:p>
    <w:p w14:paraId="6CE1B8AA" w14:textId="77777777" w:rsidR="00785351" w:rsidRDefault="00785351">
      <w:pPr>
        <w:pStyle w:val="p2"/>
      </w:pPr>
    </w:p>
    <w:p w14:paraId="2A7639C3" w14:textId="77777777" w:rsidR="00785351" w:rsidRDefault="00785351">
      <w:pPr>
        <w:pStyle w:val="p1"/>
      </w:pPr>
      <w:r>
        <w:rPr>
          <w:rStyle w:val="s1"/>
        </w:rPr>
        <w:t>• Person – a basic class that stores a contestant’s name.</w:t>
      </w:r>
    </w:p>
    <w:p w14:paraId="1492A5D0" w14:textId="77777777" w:rsidR="00785351" w:rsidRDefault="00785351">
      <w:pPr>
        <w:pStyle w:val="p1"/>
      </w:pPr>
      <w:r>
        <w:rPr>
          <w:rStyle w:val="s1"/>
        </w:rPr>
        <w:t>• Contestant – extends Person and tracks position data across rounds.</w:t>
      </w:r>
    </w:p>
    <w:p w14:paraId="58EFEA56" w14:textId="77777777" w:rsidR="00785351" w:rsidRDefault="00785351">
      <w:pPr>
        <w:pStyle w:val="p1"/>
      </w:pPr>
      <w:r>
        <w:rPr>
          <w:rStyle w:val="s1"/>
        </w:rPr>
        <w:t>• ContestantsDriver – runs the simulation, processes rounds, records positions, and measures timing.</w:t>
      </w:r>
    </w:p>
    <w:p w14:paraId="06FDD3EA" w14:textId="77777777" w:rsidR="00785351" w:rsidRDefault="00785351">
      <w:pPr>
        <w:pStyle w:val="p2"/>
      </w:pPr>
    </w:p>
    <w:p w14:paraId="52B77659" w14:textId="77777777" w:rsidR="00785351" w:rsidRDefault="00785351">
      <w:pPr>
        <w:pStyle w:val="p2"/>
      </w:pPr>
    </w:p>
    <w:p w14:paraId="634412F7" w14:textId="77777777" w:rsidR="00785351" w:rsidRDefault="00785351">
      <w:pPr>
        <w:pStyle w:val="p1"/>
      </w:pPr>
      <w:r>
        <w:rPr>
          <w:rStyle w:val="s1"/>
        </w:rPr>
        <w:t>The simulation uses only one ArrayList, as required. During each round, the contestant at the front of the list flips a coin and is moved either to the front or the end. This process repeats for every contestant in the list, which completes one full round.</w:t>
      </w:r>
    </w:p>
    <w:p w14:paraId="45987761" w14:textId="77777777" w:rsidR="00785351" w:rsidRDefault="00785351">
      <w:pPr>
        <w:pStyle w:val="p2"/>
      </w:pPr>
    </w:p>
    <w:p w14:paraId="0528A26D" w14:textId="1B948809" w:rsidR="00785351" w:rsidRDefault="00785351">
      <w:pPr>
        <w:pStyle w:val="p1"/>
      </w:pPr>
    </w:p>
    <w:p w14:paraId="02EBEF71" w14:textId="77777777" w:rsidR="00785351" w:rsidRDefault="00785351">
      <w:pPr>
        <w:pStyle w:val="p2"/>
      </w:pPr>
    </w:p>
    <w:p w14:paraId="304D6C3D" w14:textId="77777777" w:rsidR="00785351" w:rsidRDefault="00785351">
      <w:pPr>
        <w:pStyle w:val="p1"/>
      </w:pPr>
      <w:r>
        <w:rPr>
          <w:rStyle w:val="s1"/>
        </w:rPr>
        <w:t>3. Testing One Round</w:t>
      </w:r>
    </w:p>
    <w:p w14:paraId="253E1DC1" w14:textId="77777777" w:rsidR="00785351" w:rsidRDefault="00785351">
      <w:pPr>
        <w:pStyle w:val="p2"/>
      </w:pPr>
    </w:p>
    <w:p w14:paraId="5B084B6E" w14:textId="77777777" w:rsidR="00785351" w:rsidRDefault="00785351">
      <w:pPr>
        <w:pStyle w:val="p1"/>
      </w:pPr>
      <w:r>
        <w:rPr>
          <w:rStyle w:val="s1"/>
        </w:rPr>
        <w:t>To test the implementation of a single round, I started with a small list of contestants and printed the order before and after the round. I also printed whether each contestant’s answer was marked correct or incorrect. By comparing the initial and final order, I confirmed that correct answers moved contestants to the front and incorrect answers moved them to the end. I repeated this test several times to ensure consistent behavior.</w:t>
      </w:r>
    </w:p>
    <w:p w14:paraId="68429E63" w14:textId="77777777" w:rsidR="00785351" w:rsidRDefault="00785351">
      <w:pPr>
        <w:pStyle w:val="p2"/>
      </w:pPr>
    </w:p>
    <w:p w14:paraId="5EC33D97" w14:textId="120A6D9E" w:rsidR="00785351" w:rsidRDefault="00785351">
      <w:pPr>
        <w:pStyle w:val="p1"/>
      </w:pPr>
    </w:p>
    <w:p w14:paraId="031EACD7" w14:textId="77777777" w:rsidR="00785351" w:rsidRDefault="00785351">
      <w:pPr>
        <w:pStyle w:val="p2"/>
      </w:pPr>
    </w:p>
    <w:p w14:paraId="4AD9658F" w14:textId="77777777" w:rsidR="00785351" w:rsidRDefault="00785351">
      <w:pPr>
        <w:pStyle w:val="p1"/>
      </w:pPr>
      <w:r>
        <w:rPr>
          <w:rStyle w:val="s1"/>
        </w:rPr>
        <w:t>4. Fairness Evaluation (12 Rounds, 8 Contestants)</w:t>
      </w:r>
    </w:p>
    <w:p w14:paraId="1119F44C" w14:textId="77777777" w:rsidR="00785351" w:rsidRDefault="00785351">
      <w:pPr>
        <w:pStyle w:val="p2"/>
      </w:pPr>
    </w:p>
    <w:p w14:paraId="2BBDCDD2" w14:textId="77777777" w:rsidR="00785351" w:rsidRDefault="00785351">
      <w:pPr>
        <w:pStyle w:val="p1"/>
      </w:pPr>
      <w:r>
        <w:rPr>
          <w:rStyle w:val="s1"/>
        </w:rPr>
        <w:t>To evaluate fairness, I ran twelve rounds with eight contestants. After each round, I recorded the position of every contestant and calculated their average position.</w:t>
      </w:r>
    </w:p>
    <w:p w14:paraId="2B8DAC56" w14:textId="77777777" w:rsidR="00785351" w:rsidRDefault="00785351">
      <w:pPr>
        <w:pStyle w:val="p2"/>
      </w:pPr>
    </w:p>
    <w:p w14:paraId="751917CF" w14:textId="77777777" w:rsidR="00785351" w:rsidRDefault="00785351">
      <w:pPr>
        <w:pStyle w:val="p1"/>
      </w:pPr>
      <w:r>
        <w:rPr>
          <w:rStyle w:val="s1"/>
        </w:rPr>
        <w:t>The results showed that the average positions were distributed across the middle of the list rather than clustering at the very front or the very end. No contestant remained stuck at position 0 or at the last position for most of the game. This indicates that the algorithm is reasonably fair and does not favor or disadvantage specific contestants over time.</w:t>
      </w:r>
    </w:p>
    <w:p w14:paraId="5EB365B8" w14:textId="77777777" w:rsidR="00785351" w:rsidRDefault="00785351">
      <w:pPr>
        <w:pStyle w:val="p2"/>
      </w:pPr>
    </w:p>
    <w:p w14:paraId="235237E9" w14:textId="7A793883" w:rsidR="00785351" w:rsidRDefault="00785351">
      <w:pPr>
        <w:pStyle w:val="p1"/>
      </w:pPr>
    </w:p>
    <w:p w14:paraId="2437A6FC" w14:textId="77777777" w:rsidR="00785351" w:rsidRDefault="00785351">
      <w:pPr>
        <w:pStyle w:val="p2"/>
      </w:pPr>
    </w:p>
    <w:p w14:paraId="060DD403" w14:textId="77777777" w:rsidR="00785351" w:rsidRDefault="00785351">
      <w:pPr>
        <w:pStyle w:val="p1"/>
      </w:pPr>
      <w:r>
        <w:rPr>
          <w:rStyle w:val="s1"/>
        </w:rPr>
        <w:t>5. Timing Results</w:t>
      </w:r>
    </w:p>
    <w:p w14:paraId="5B8B2EFC" w14:textId="77777777" w:rsidR="00785351" w:rsidRDefault="00785351">
      <w:pPr>
        <w:pStyle w:val="p2"/>
      </w:pPr>
    </w:p>
    <w:p w14:paraId="059666B9" w14:textId="77777777" w:rsidR="00785351" w:rsidRDefault="00785351">
      <w:pPr>
        <w:pStyle w:val="p1"/>
      </w:pPr>
      <w:r>
        <w:rPr>
          <w:rStyle w:val="s1"/>
        </w:rPr>
        <w:t>I measured the time required to run the simulation using different numbers of contestants and rounds. The timing results below show how the algorithm scales as the input size increases.</w:t>
      </w:r>
    </w:p>
    <w:p w14:paraId="75EF6D45" w14:textId="77777777" w:rsidR="00785351" w:rsidRDefault="00785351">
      <w:pPr>
        <w:pStyle w:val="p2"/>
      </w:pPr>
    </w:p>
    <w:p w14:paraId="7D3FD464" w14:textId="77777777" w:rsidR="00785351" w:rsidRDefault="00785351">
      <w:pPr>
        <w:pStyle w:val="p1"/>
      </w:pPr>
      <w:r>
        <w:rPr>
          <w:rStyle w:val="s1"/>
        </w:rPr>
        <w:t>Timing Table</w:t>
      </w:r>
    </w:p>
    <w:p w14:paraId="14C408ED" w14:textId="77777777" w:rsidR="00785351" w:rsidRDefault="00785351">
      <w:pPr>
        <w:pStyle w:val="p2"/>
      </w:pPr>
    </w:p>
    <w:p w14:paraId="3F9724AB" w14:textId="77777777" w:rsidR="00785351" w:rsidRDefault="00785351">
      <w:pPr>
        <w:pStyle w:val="p1"/>
      </w:pPr>
      <w:r>
        <w:rPr>
          <w:rStyle w:val="s1"/>
        </w:rPr>
        <w:t>Number of Contestants</w:t>
      </w:r>
      <w:r>
        <w:rPr>
          <w:rStyle w:val="apple-tab-span"/>
          <w:rFonts w:ascii="UICTFontTextStyleBody" w:hAnsi="UICTFontTextStyleBody"/>
        </w:rPr>
        <w:tab/>
      </w:r>
      <w:r>
        <w:rPr>
          <w:rStyle w:val="s1"/>
        </w:rPr>
        <w:t>Number of Rounds</w:t>
      </w:r>
      <w:r>
        <w:rPr>
          <w:rStyle w:val="apple-tab-span"/>
          <w:rFonts w:ascii="UICTFontTextStyleBody" w:hAnsi="UICTFontTextStyleBody"/>
        </w:rPr>
        <w:tab/>
      </w:r>
      <w:r>
        <w:rPr>
          <w:rStyle w:val="s1"/>
        </w:rPr>
        <w:t>Run Time (ms)</w:t>
      </w:r>
      <w:r>
        <w:rPr>
          <w:rStyle w:val="apple-tab-span"/>
          <w:rFonts w:ascii="UICTFontTextStyleBody" w:hAnsi="UICTFontTextStyleBody"/>
        </w:rPr>
        <w:tab/>
      </w:r>
    </w:p>
    <w:p w14:paraId="24669348" w14:textId="3F4CCE3E" w:rsidR="00785351" w:rsidRDefault="00785351">
      <w:pPr>
        <w:pStyle w:val="p1"/>
      </w:pPr>
      <w:r>
        <w:rPr>
          <w:rStyle w:val="s1"/>
        </w:rPr>
        <w:t>43</w:t>
      </w:r>
      <w:r>
        <w:rPr>
          <w:rStyle w:val="apple-tab-span"/>
          <w:rFonts w:ascii="UICTFontTextStyleBody" w:hAnsi="UICTFontTextStyleBody"/>
        </w:rPr>
        <w:tab/>
      </w:r>
      <w:r w:rsidR="002C7340">
        <w:rPr>
          <w:rStyle w:val="apple-tab-span"/>
          <w:rFonts w:ascii="UICTFontTextStyleBody" w:hAnsi="UICTFontTextStyleBody"/>
        </w:rPr>
        <w:t xml:space="preserve">                                         </w:t>
      </w:r>
      <w:r>
        <w:rPr>
          <w:rStyle w:val="s1"/>
        </w:rPr>
        <w:t>100</w:t>
      </w:r>
      <w:r>
        <w:rPr>
          <w:rStyle w:val="apple-tab-span"/>
          <w:rFonts w:ascii="UICTFontTextStyleBody" w:hAnsi="UICTFontTextStyleBody"/>
        </w:rPr>
        <w:tab/>
      </w:r>
      <w:r w:rsidR="002C7340">
        <w:rPr>
          <w:rStyle w:val="apple-tab-span"/>
          <w:rFonts w:ascii="UICTFontTextStyleBody" w:hAnsi="UICTFontTextStyleBody"/>
        </w:rPr>
        <w:t xml:space="preserve">                               </w:t>
      </w:r>
      <w:r>
        <w:rPr>
          <w:rStyle w:val="s1"/>
        </w:rPr>
        <w:t>2</w:t>
      </w:r>
      <w:r>
        <w:rPr>
          <w:rStyle w:val="apple-tab-span"/>
          <w:rFonts w:ascii="UICTFontTextStyleBody" w:hAnsi="UICTFontTextStyleBody"/>
        </w:rPr>
        <w:tab/>
      </w:r>
    </w:p>
    <w:p w14:paraId="0E2CFEDC" w14:textId="5AC05148" w:rsidR="00785351" w:rsidRDefault="00785351">
      <w:pPr>
        <w:pStyle w:val="p1"/>
      </w:pPr>
      <w:r>
        <w:rPr>
          <w:rStyle w:val="s1"/>
        </w:rPr>
        <w:t>43</w:t>
      </w:r>
      <w:r>
        <w:rPr>
          <w:rStyle w:val="apple-tab-span"/>
          <w:rFonts w:ascii="UICTFontTextStyleBody" w:hAnsi="UICTFontTextStyleBody"/>
        </w:rPr>
        <w:tab/>
      </w:r>
      <w:r w:rsidR="002C7340">
        <w:rPr>
          <w:rStyle w:val="apple-tab-span"/>
          <w:rFonts w:ascii="UICTFontTextStyleBody" w:hAnsi="UICTFontTextStyleBody"/>
        </w:rPr>
        <w:t xml:space="preserve">                                         </w:t>
      </w:r>
      <w:r>
        <w:rPr>
          <w:rStyle w:val="s1"/>
        </w:rPr>
        <w:t>100</w:t>
      </w:r>
      <w:r w:rsidR="002241F2">
        <w:rPr>
          <w:rStyle w:val="s1"/>
        </w:rPr>
        <w:t xml:space="preserve">0         </w:t>
      </w:r>
      <w:r w:rsidR="002C7340">
        <w:rPr>
          <w:rStyle w:val="s1"/>
        </w:rPr>
        <w:t xml:space="preserve">                </w:t>
      </w:r>
      <w:r>
        <w:rPr>
          <w:rStyle w:val="apple-tab-span"/>
          <w:rFonts w:ascii="UICTFontTextStyleBody" w:hAnsi="UICTFontTextStyleBody"/>
        </w:rPr>
        <w:tab/>
      </w:r>
      <w:r>
        <w:rPr>
          <w:rStyle w:val="s1"/>
        </w:rPr>
        <w:t>8</w:t>
      </w:r>
      <w:r>
        <w:rPr>
          <w:rStyle w:val="apple-tab-span"/>
          <w:rFonts w:ascii="UICTFontTextStyleBody" w:hAnsi="UICTFontTextStyleBody"/>
        </w:rPr>
        <w:tab/>
      </w:r>
    </w:p>
    <w:p w14:paraId="6F39FF42" w14:textId="3FCB5CF6" w:rsidR="00785351" w:rsidRDefault="00785351">
      <w:pPr>
        <w:pStyle w:val="p1"/>
      </w:pPr>
      <w:r>
        <w:rPr>
          <w:rStyle w:val="s1"/>
        </w:rPr>
        <w:t>43</w:t>
      </w:r>
      <w:r>
        <w:rPr>
          <w:rStyle w:val="apple-tab-span"/>
          <w:rFonts w:ascii="UICTFontTextStyleBody" w:hAnsi="UICTFontTextStyleBody"/>
        </w:rPr>
        <w:tab/>
      </w:r>
      <w:r w:rsidR="002C7340">
        <w:rPr>
          <w:rStyle w:val="apple-tab-span"/>
          <w:rFonts w:ascii="UICTFontTextStyleBody" w:hAnsi="UICTFontTextStyleBody"/>
        </w:rPr>
        <w:t xml:space="preserve">                                         </w:t>
      </w:r>
      <w:r>
        <w:rPr>
          <w:rStyle w:val="s1"/>
        </w:rPr>
        <w:t>10000</w:t>
      </w:r>
      <w:r>
        <w:rPr>
          <w:rStyle w:val="apple-tab-span"/>
          <w:rFonts w:ascii="UICTFontTextStyleBody" w:hAnsi="UICTFontTextStyleBody"/>
        </w:rPr>
        <w:tab/>
      </w:r>
      <w:r w:rsidR="002241F2">
        <w:rPr>
          <w:rStyle w:val="apple-tab-span"/>
          <w:rFonts w:ascii="UICTFontTextStyleBody" w:hAnsi="UICTFontTextStyleBody"/>
        </w:rPr>
        <w:t xml:space="preserve">                    </w:t>
      </w:r>
      <w:r>
        <w:rPr>
          <w:rStyle w:val="s1"/>
        </w:rPr>
        <w:t>55</w:t>
      </w:r>
      <w:r>
        <w:rPr>
          <w:rStyle w:val="apple-tab-span"/>
          <w:rFonts w:ascii="UICTFontTextStyleBody" w:hAnsi="UICTFontTextStyleBody"/>
        </w:rPr>
        <w:tab/>
      </w:r>
    </w:p>
    <w:p w14:paraId="1F026FCE" w14:textId="1A406175" w:rsidR="00785351" w:rsidRDefault="00785351">
      <w:pPr>
        <w:pStyle w:val="p1"/>
      </w:pPr>
      <w:r>
        <w:rPr>
          <w:rStyle w:val="s1"/>
        </w:rPr>
        <w:t>45000</w:t>
      </w:r>
      <w:r>
        <w:rPr>
          <w:rStyle w:val="apple-tab-span"/>
          <w:rFonts w:ascii="UICTFontTextStyleBody" w:hAnsi="UICTFontTextStyleBody"/>
        </w:rPr>
        <w:tab/>
      </w:r>
      <w:r w:rsidR="002241F2">
        <w:rPr>
          <w:rStyle w:val="apple-tab-span"/>
          <w:rFonts w:ascii="UICTFontTextStyleBody" w:hAnsi="UICTFontTextStyleBody"/>
        </w:rPr>
        <w:t xml:space="preserve">                              </w:t>
      </w:r>
      <w:r>
        <w:rPr>
          <w:rStyle w:val="s1"/>
        </w:rPr>
        <w:t>100</w:t>
      </w:r>
      <w:r>
        <w:rPr>
          <w:rStyle w:val="apple-tab-span"/>
          <w:rFonts w:ascii="UICTFontTextStyleBody" w:hAnsi="UICTFontTextStyleBody"/>
        </w:rPr>
        <w:tab/>
      </w:r>
      <w:r w:rsidR="002241F2">
        <w:rPr>
          <w:rStyle w:val="apple-tab-span"/>
          <w:rFonts w:ascii="UICTFontTextStyleBody" w:hAnsi="UICTFontTextStyleBody"/>
        </w:rPr>
        <w:t xml:space="preserve">                              </w:t>
      </w:r>
      <w:r>
        <w:rPr>
          <w:rStyle w:val="s1"/>
        </w:rPr>
        <w:t>2788</w:t>
      </w:r>
      <w:r>
        <w:rPr>
          <w:rStyle w:val="apple-tab-span"/>
          <w:rFonts w:ascii="UICTFontTextStyleBody" w:hAnsi="UICTFontTextStyleBody"/>
        </w:rPr>
        <w:tab/>
      </w:r>
    </w:p>
    <w:p w14:paraId="3B87E9CF" w14:textId="123F7B95" w:rsidR="00785351" w:rsidRDefault="00785351">
      <w:pPr>
        <w:pStyle w:val="p1"/>
      </w:pPr>
      <w:r>
        <w:rPr>
          <w:rStyle w:val="s1"/>
        </w:rPr>
        <w:t>45000</w:t>
      </w:r>
      <w:r>
        <w:rPr>
          <w:rStyle w:val="apple-tab-span"/>
          <w:rFonts w:ascii="UICTFontTextStyleBody" w:hAnsi="UICTFontTextStyleBody"/>
        </w:rPr>
        <w:tab/>
      </w:r>
      <w:r w:rsidR="00731F3F">
        <w:rPr>
          <w:rStyle w:val="apple-tab-span"/>
          <w:rFonts w:ascii="UICTFontTextStyleBody" w:hAnsi="UICTFontTextStyleBody"/>
        </w:rPr>
        <w:t xml:space="preserve">                              </w:t>
      </w:r>
      <w:r>
        <w:rPr>
          <w:rStyle w:val="s1"/>
        </w:rPr>
        <w:t>1000</w:t>
      </w:r>
      <w:r>
        <w:rPr>
          <w:rStyle w:val="apple-tab-span"/>
          <w:rFonts w:ascii="UICTFontTextStyleBody" w:hAnsi="UICTFontTextStyleBody"/>
        </w:rPr>
        <w:tab/>
      </w:r>
      <w:r w:rsidR="00AE77A9">
        <w:rPr>
          <w:rStyle w:val="apple-tab-span"/>
          <w:rFonts w:ascii="UICTFontTextStyleBody" w:hAnsi="UICTFontTextStyleBody"/>
        </w:rPr>
        <w:t xml:space="preserve">                              </w:t>
      </w:r>
      <w:r>
        <w:rPr>
          <w:rStyle w:val="s1"/>
        </w:rPr>
        <w:t>25358</w:t>
      </w:r>
      <w:r>
        <w:rPr>
          <w:rStyle w:val="apple-tab-span"/>
          <w:rFonts w:ascii="UICTFontTextStyleBody" w:hAnsi="UICTFontTextStyleBody"/>
        </w:rPr>
        <w:tab/>
      </w:r>
    </w:p>
    <w:p w14:paraId="682177F9" w14:textId="77777777" w:rsidR="00785351" w:rsidRDefault="00785351">
      <w:pPr>
        <w:pStyle w:val="p2"/>
      </w:pPr>
    </w:p>
    <w:p w14:paraId="67047A20" w14:textId="77777777" w:rsidR="00785351" w:rsidRDefault="00785351">
      <w:pPr>
        <w:pStyle w:val="p2"/>
      </w:pPr>
    </w:p>
    <w:p w14:paraId="31CE0254" w14:textId="77777777" w:rsidR="00785351" w:rsidRDefault="00785351">
      <w:pPr>
        <w:pStyle w:val="p1"/>
      </w:pPr>
      <w:r>
        <w:rPr>
          <w:rStyle w:val="s1"/>
        </w:rPr>
        <w:t>These results show that the runtime increases significantly with larger lists, which is expected because moving elements inside an ArrayList requires shifting other elements.</w:t>
      </w:r>
    </w:p>
    <w:p w14:paraId="473C2F26" w14:textId="77777777" w:rsidR="00785351" w:rsidRDefault="00785351">
      <w:pPr>
        <w:pStyle w:val="p2"/>
      </w:pPr>
    </w:p>
    <w:p w14:paraId="6AE9AE74" w14:textId="4F39D4E8" w:rsidR="00785351" w:rsidRDefault="00785351">
      <w:pPr>
        <w:pStyle w:val="p1"/>
      </w:pPr>
    </w:p>
    <w:p w14:paraId="21D67654" w14:textId="77777777" w:rsidR="00785351" w:rsidRDefault="00785351">
      <w:pPr>
        <w:pStyle w:val="p2"/>
      </w:pPr>
    </w:p>
    <w:p w14:paraId="3B86346E" w14:textId="77777777" w:rsidR="00785351" w:rsidRDefault="00785351">
      <w:pPr>
        <w:pStyle w:val="p1"/>
      </w:pPr>
      <w:r>
        <w:rPr>
          <w:rStyle w:val="s1"/>
        </w:rPr>
        <w:t>6. Alternative Algorithm Proposal</w:t>
      </w:r>
    </w:p>
    <w:p w14:paraId="2696377B" w14:textId="77777777" w:rsidR="00785351" w:rsidRDefault="00785351">
      <w:pPr>
        <w:pStyle w:val="p2"/>
      </w:pPr>
    </w:p>
    <w:p w14:paraId="6BDB2327" w14:textId="77777777" w:rsidR="00785351" w:rsidRDefault="00785351">
      <w:pPr>
        <w:pStyle w:val="p1"/>
      </w:pPr>
      <w:r>
        <w:rPr>
          <w:rStyle w:val="s1"/>
        </w:rPr>
        <w:t>A different algorithm could move contestants a fixed number of positions forward or backward instead of sending them directly to the front or the end. For example, a correct answer might move a contestant three positions closer to the front, while an incorrect answer might move them two positions toward the end.</w:t>
      </w:r>
    </w:p>
    <w:p w14:paraId="50E07538" w14:textId="77777777" w:rsidR="00785351" w:rsidRDefault="00785351">
      <w:pPr>
        <w:pStyle w:val="p2"/>
      </w:pPr>
    </w:p>
    <w:p w14:paraId="4DFDCE51" w14:textId="77777777" w:rsidR="00785351" w:rsidRDefault="00785351">
      <w:pPr>
        <w:pStyle w:val="p1"/>
      </w:pPr>
      <w:r>
        <w:rPr>
          <w:rStyle w:val="s1"/>
        </w:rPr>
        <w:t>To implement this using an ArrayList, I would calculate a new index based on the contestant’s current position and insert them at that index. This approach would require more index manipulation and would likely be slower because inserting in the middle of an ArrayList shifts many elements. However, it might look more natural from the perspective of the game.</w:t>
      </w:r>
    </w:p>
    <w:p w14:paraId="1CE0E5A0" w14:textId="77777777" w:rsidR="00785351" w:rsidRDefault="00785351">
      <w:pPr>
        <w:pStyle w:val="p2"/>
      </w:pPr>
    </w:p>
    <w:p w14:paraId="7AD5E9B0" w14:textId="4A6E7915" w:rsidR="00785351" w:rsidRDefault="00785351">
      <w:pPr>
        <w:pStyle w:val="p1"/>
      </w:pPr>
    </w:p>
    <w:p w14:paraId="7B72F879" w14:textId="77777777" w:rsidR="00785351" w:rsidRDefault="00785351">
      <w:pPr>
        <w:pStyle w:val="p2"/>
      </w:pPr>
    </w:p>
    <w:p w14:paraId="04B33D9C" w14:textId="77777777" w:rsidR="00785351" w:rsidRDefault="00785351">
      <w:pPr>
        <w:pStyle w:val="p1"/>
      </w:pPr>
      <w:r>
        <w:rPr>
          <w:rStyle w:val="s1"/>
        </w:rPr>
        <w:t>7. Reflection Questions</w:t>
      </w:r>
    </w:p>
    <w:p w14:paraId="6B4F42B1" w14:textId="77777777" w:rsidR="00785351" w:rsidRDefault="00785351">
      <w:pPr>
        <w:pStyle w:val="p2"/>
      </w:pPr>
    </w:p>
    <w:p w14:paraId="5ABE62E8" w14:textId="77777777" w:rsidR="00785351" w:rsidRPr="00CE61C9" w:rsidRDefault="00785351">
      <w:pPr>
        <w:pStyle w:val="p1"/>
        <w:rPr>
          <w:b/>
          <w:bCs/>
        </w:rPr>
      </w:pPr>
      <w:r w:rsidRPr="00CE61C9">
        <w:rPr>
          <w:rStyle w:val="s1"/>
          <w:b/>
          <w:bCs/>
        </w:rPr>
        <w:t>What did you learn?</w:t>
      </w:r>
    </w:p>
    <w:p w14:paraId="54E5399E" w14:textId="77777777" w:rsidR="00785351" w:rsidRDefault="00785351">
      <w:pPr>
        <w:pStyle w:val="p2"/>
      </w:pPr>
    </w:p>
    <w:p w14:paraId="78E04C58" w14:textId="77777777" w:rsidR="00785351" w:rsidRDefault="00785351">
      <w:pPr>
        <w:pStyle w:val="p1"/>
      </w:pPr>
      <w:r>
        <w:rPr>
          <w:rStyle w:val="s1"/>
        </w:rPr>
        <w:t>I learned how to simulate movement inside an ArrayList and how randomness affects ordering. I also practiced tracking statistics such as average position and measuring the runtime of a simulation.</w:t>
      </w:r>
    </w:p>
    <w:p w14:paraId="4FDDC607" w14:textId="77777777" w:rsidR="00785351" w:rsidRDefault="00785351">
      <w:pPr>
        <w:pStyle w:val="p2"/>
      </w:pPr>
    </w:p>
    <w:p w14:paraId="0A02D057" w14:textId="77777777" w:rsidR="00785351" w:rsidRPr="00CE61C9" w:rsidRDefault="00785351">
      <w:pPr>
        <w:pStyle w:val="p1"/>
        <w:rPr>
          <w:b/>
          <w:bCs/>
        </w:rPr>
      </w:pPr>
      <w:r w:rsidRPr="00CE61C9">
        <w:rPr>
          <w:rStyle w:val="s1"/>
          <w:b/>
          <w:bCs/>
        </w:rPr>
        <w:t>What did you like about this project?</w:t>
      </w:r>
    </w:p>
    <w:p w14:paraId="28FF4C42" w14:textId="77777777" w:rsidR="00785351" w:rsidRDefault="00785351">
      <w:pPr>
        <w:pStyle w:val="p2"/>
      </w:pPr>
    </w:p>
    <w:p w14:paraId="651D51B9" w14:textId="77777777" w:rsidR="00785351" w:rsidRDefault="00785351">
      <w:pPr>
        <w:pStyle w:val="p1"/>
      </w:pPr>
      <w:r>
        <w:rPr>
          <w:rStyle w:val="s1"/>
        </w:rPr>
        <w:t>I liked that the project felt like a real simulation instead of a purely theoretical exercise. It was interesting to see how the line changed over time and how the algorithm behaved with different input sizes.</w:t>
      </w:r>
    </w:p>
    <w:p w14:paraId="30D50691" w14:textId="77777777" w:rsidR="00785351" w:rsidRDefault="00785351">
      <w:pPr>
        <w:pStyle w:val="p2"/>
      </w:pPr>
    </w:p>
    <w:p w14:paraId="7769B2C7" w14:textId="77777777" w:rsidR="00785351" w:rsidRPr="00CE61C9" w:rsidRDefault="00785351">
      <w:pPr>
        <w:pStyle w:val="p1"/>
        <w:rPr>
          <w:b/>
          <w:bCs/>
        </w:rPr>
      </w:pPr>
      <w:r w:rsidRPr="00CE61C9">
        <w:rPr>
          <w:rStyle w:val="s1"/>
          <w:b/>
          <w:bCs/>
        </w:rPr>
        <w:t>What did you find confusing or would like to see done differently?</w:t>
      </w:r>
    </w:p>
    <w:p w14:paraId="2CFC6EC9" w14:textId="77777777" w:rsidR="00785351" w:rsidRDefault="00785351">
      <w:pPr>
        <w:pStyle w:val="p2"/>
      </w:pPr>
    </w:p>
    <w:p w14:paraId="6B32DD79" w14:textId="77777777" w:rsidR="00785351" w:rsidRDefault="00785351">
      <w:pPr>
        <w:pStyle w:val="p1"/>
      </w:pPr>
      <w:r>
        <w:rPr>
          <w:rStyle w:val="s1"/>
        </w:rPr>
        <w:t>At first, I found the movement rules confusing, especially when thinking about fairness and performance. I would like to see more examples or diagrams that show different possible algorithms and their effects on the list.</w:t>
      </w:r>
    </w:p>
    <w:p w14:paraId="19675D9A" w14:textId="77777777" w:rsidR="00785351" w:rsidRDefault="00785351">
      <w:pPr>
        <w:pStyle w:val="p2"/>
      </w:pPr>
    </w:p>
    <w:p w14:paraId="2D7E8CFA" w14:textId="77777777" w:rsidR="00785351" w:rsidRPr="00CE61C9" w:rsidRDefault="00785351">
      <w:pPr>
        <w:pStyle w:val="p1"/>
        <w:rPr>
          <w:b/>
          <w:bCs/>
        </w:rPr>
      </w:pPr>
      <w:r w:rsidRPr="00CE61C9">
        <w:rPr>
          <w:rStyle w:val="s1"/>
          <w:b/>
          <w:bCs/>
        </w:rPr>
        <w:t>If you had another hour or two, what would you add or do differently?</w:t>
      </w:r>
    </w:p>
    <w:p w14:paraId="6AF316DA" w14:textId="77777777" w:rsidR="00785351" w:rsidRDefault="00785351">
      <w:pPr>
        <w:pStyle w:val="p2"/>
      </w:pPr>
    </w:p>
    <w:p w14:paraId="0AC0A6B4" w14:textId="77777777" w:rsidR="00785351" w:rsidRDefault="00785351">
      <w:pPr>
        <w:pStyle w:val="p1"/>
      </w:pPr>
      <w:r>
        <w:rPr>
          <w:rStyle w:val="s1"/>
        </w:rPr>
        <w:t>If I had more time, I would experiment with additional movement algorithms and compare their fairness and performance. I would also add more detailed logging or a simple visualization to show how the line of contestants changes over time.</w:t>
      </w:r>
    </w:p>
    <w:p w14:paraId="1BC80476" w14:textId="77777777" w:rsidR="00785351" w:rsidRDefault="00785351">
      <w:pPr>
        <w:pStyle w:val="p2"/>
      </w:pPr>
    </w:p>
    <w:p w14:paraId="635FD7C4" w14:textId="3F34446E" w:rsidR="00785351" w:rsidRDefault="00785351">
      <w:pPr>
        <w:pStyle w:val="p1"/>
      </w:pPr>
    </w:p>
    <w:p w14:paraId="6EE55D2E" w14:textId="77777777" w:rsidR="00785351" w:rsidRDefault="00785351">
      <w:pPr>
        <w:pStyle w:val="p2"/>
      </w:pPr>
    </w:p>
    <w:p w14:paraId="7034ABE3" w14:textId="77777777" w:rsidR="00785351" w:rsidRDefault="00785351">
      <w:pPr>
        <w:pStyle w:val="p1"/>
      </w:pPr>
      <w:r>
        <w:rPr>
          <w:rStyle w:val="s1"/>
        </w:rPr>
        <w:t>8. Repository URL</w:t>
      </w:r>
    </w:p>
    <w:p w14:paraId="4697384B" w14:textId="77777777" w:rsidR="00F2532D" w:rsidRDefault="00F2532D" w:rsidP="00F2532D">
      <w:pPr>
        <w:ind w:firstLine="0"/>
      </w:pPr>
    </w:p>
    <w:p w14:paraId="15B8A928" w14:textId="77777777" w:rsidR="00F2532D" w:rsidRPr="00F2532D" w:rsidRDefault="00F2532D" w:rsidP="00F2532D">
      <w:pPr>
        <w:suppressAutoHyphens w:val="0"/>
        <w:spacing w:line="240" w:lineRule="auto"/>
        <w:ind w:firstLine="0"/>
        <w:rPr>
          <w:rFonts w:ascii="Helvetica" w:hAnsi="Helvetica" w:cs="Times New Roman"/>
          <w:sz w:val="18"/>
          <w:szCs w:val="18"/>
          <w:lang w:eastAsia="en-US"/>
        </w:rPr>
      </w:pPr>
      <w:hyperlink r:id="rId9" w:history="1">
        <w:r w:rsidRPr="00F2532D">
          <w:rPr>
            <w:rFonts w:ascii="Helvetica" w:hAnsi="Helvetica" w:cs="Times New Roman"/>
            <w:color w:val="0000FF"/>
            <w:sz w:val="18"/>
            <w:szCs w:val="18"/>
            <w:u w:val="single"/>
            <w:lang w:eastAsia="en-US"/>
          </w:rPr>
          <w:t>https://github.com/SR1717472/CS352-Contestants-Simulation.git</w:t>
        </w:r>
      </w:hyperlink>
    </w:p>
    <w:p w14:paraId="5D874519" w14:textId="77777777" w:rsidR="00F2532D" w:rsidRPr="00F62D4B" w:rsidRDefault="00F2532D" w:rsidP="00F2532D">
      <w:pPr>
        <w:ind w:firstLine="0"/>
        <w:rPr>
          <w:lang w:val="es-419"/>
        </w:rPr>
      </w:pPr>
    </w:p>
    <w:p w14:paraId="6AC8E298" w14:textId="77777777" w:rsidR="00E02850" w:rsidRDefault="00E02850"/>
    <w:sectPr w:rsidR="00E02850">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A18AB2" w14:textId="77777777" w:rsidR="00E42F37" w:rsidRDefault="00E42F37">
      <w:pPr>
        <w:spacing w:line="240" w:lineRule="auto"/>
      </w:pPr>
      <w:r>
        <w:separator/>
      </w:r>
    </w:p>
  </w:endnote>
  <w:endnote w:type="continuationSeparator" w:id="0">
    <w:p w14:paraId="2A629937" w14:textId="77777777" w:rsidR="00E42F37" w:rsidRDefault="00E42F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F7BA51" w14:textId="77777777" w:rsidR="00E42F37" w:rsidRDefault="00E42F37">
      <w:pPr>
        <w:spacing w:line="240" w:lineRule="auto"/>
      </w:pPr>
      <w:r>
        <w:separator/>
      </w:r>
    </w:p>
  </w:footnote>
  <w:footnote w:type="continuationSeparator" w:id="0">
    <w:p w14:paraId="2E27DC6F" w14:textId="77777777" w:rsidR="00E42F37" w:rsidRDefault="00E42F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62EB35" w14:textId="77777777" w:rsidR="00E02850" w:rsidRDefault="00B24D25">
    <w:pPr>
      <w:pStyle w:val="Header"/>
    </w:pPr>
    <w:sdt>
      <w:sdtPr>
        <w:id w:val="1568531701"/>
        <w:placeholder>
          <w:docPart w:val="1DE64AB920EF5B4DBADCB61BDAE8AEAD"/>
        </w:placeholder>
        <w:showingPlcHdr/>
        <w:dataBinding w:prefixMappings="xmlns:ns0='http://schemas.microsoft.com/office/2006/coverPageProps' " w:xpath="/ns0:CoverPageProperties[1]/ns0:Abstract[1]" w:storeItemID="{55AF091B-3C7A-41E3-B477-F2FDAA23CFDA}"/>
        <w15:appearance w15:val="hidden"/>
        <w:text/>
      </w:sdtPr>
      <w:sdtEndPr/>
      <w:sdtContent>
        <w:r>
          <w:t>[Last Name]</w:t>
        </w:r>
      </w:sdtContent>
    </w:sdt>
    <w:r>
      <w:t xml:space="preserve"> </w:t>
    </w:r>
    <w:r>
      <w:fldChar w:fldCharType="begin"/>
    </w:r>
    <w:r>
      <w:instrText xml:space="preserve"> PAGE   \* MERGEFORMAT </w:instrText>
    </w:r>
    <w:r>
      <w:fldChar w:fldCharType="separate"/>
    </w:r>
    <w:r>
      <w:rPr>
        <w:noProof/>
      </w:rPr>
      <w:t>4</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7C714F" w14:textId="77777777" w:rsidR="00E02850" w:rsidRDefault="00B24D25">
    <w:pPr>
      <w:pStyle w:val="Header"/>
    </w:pPr>
    <w:sdt>
      <w:sdtPr>
        <w:id w:val="-348181431"/>
        <w:placeholder>
          <w:docPart w:val="BB1D0B809E602640BC3D9AEE046604D2"/>
        </w:placeholder>
        <w:showingPlcHdr/>
        <w:dataBinding w:prefixMappings="xmlns:ns0='http://schemas.microsoft.com/office/2006/coverPageProps' " w:xpath="/ns0:CoverPageProperties[1]/ns0:Abstract[1]" w:storeItemID="{55AF091B-3C7A-41E3-B477-F2FDAA23CFDA}"/>
        <w15:appearance w15:val="hidden"/>
        <w:text/>
      </w:sdtPr>
      <w:sdtEndPr/>
      <w:sdtContent>
        <w:r>
          <w:t>[Last Name]</w:t>
        </w:r>
      </w:sdtContent>
    </w:sdt>
    <w:r>
      <w:t xml:space="preserve">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16cid:durableId="777915924">
    <w:abstractNumId w:val="9"/>
  </w:num>
  <w:num w:numId="2" w16cid:durableId="2121990549">
    <w:abstractNumId w:val="7"/>
  </w:num>
  <w:num w:numId="3" w16cid:durableId="1271009439">
    <w:abstractNumId w:val="6"/>
  </w:num>
  <w:num w:numId="4" w16cid:durableId="563151640">
    <w:abstractNumId w:val="5"/>
  </w:num>
  <w:num w:numId="5" w16cid:durableId="611084714">
    <w:abstractNumId w:val="4"/>
  </w:num>
  <w:num w:numId="6" w16cid:durableId="1636255257">
    <w:abstractNumId w:val="8"/>
  </w:num>
  <w:num w:numId="7" w16cid:durableId="327708754">
    <w:abstractNumId w:val="3"/>
  </w:num>
  <w:num w:numId="8" w16cid:durableId="1642541686">
    <w:abstractNumId w:val="2"/>
  </w:num>
  <w:num w:numId="9" w16cid:durableId="2055500707">
    <w:abstractNumId w:val="1"/>
  </w:num>
  <w:num w:numId="10" w16cid:durableId="898898840">
    <w:abstractNumId w:val="0"/>
  </w:num>
  <w:num w:numId="11" w16cid:durableId="312292648">
    <w:abstractNumId w:val="10"/>
  </w:num>
  <w:num w:numId="12" w16cid:durableId="665283405">
    <w:abstractNumId w:val="11"/>
  </w:num>
  <w:num w:numId="13" w16cid:durableId="2057971324">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attachedTemplate r:id="rId1"/>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F37"/>
    <w:rsid w:val="0008730E"/>
    <w:rsid w:val="00112652"/>
    <w:rsid w:val="002241F2"/>
    <w:rsid w:val="002255A6"/>
    <w:rsid w:val="002C7340"/>
    <w:rsid w:val="003C4AF5"/>
    <w:rsid w:val="00415E73"/>
    <w:rsid w:val="005610C8"/>
    <w:rsid w:val="005618E0"/>
    <w:rsid w:val="00731F3F"/>
    <w:rsid w:val="00785351"/>
    <w:rsid w:val="0079120C"/>
    <w:rsid w:val="007958E2"/>
    <w:rsid w:val="00990ADD"/>
    <w:rsid w:val="00AE77A9"/>
    <w:rsid w:val="00C87AE3"/>
    <w:rsid w:val="00CE61C9"/>
    <w:rsid w:val="00E02850"/>
    <w:rsid w:val="00E42F37"/>
    <w:rsid w:val="00F2532D"/>
    <w:rsid w:val="00F62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33C57"/>
  <w15:chartTrackingRefBased/>
  <w15:docId w15:val="{51018C72-EC96-9C4A-8C16-ADB86182B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customStyle="1" w:styleId="p1">
    <w:name w:val="p1"/>
    <w:basedOn w:val="Normal"/>
    <w:rsid w:val="00785351"/>
    <w:pPr>
      <w:suppressAutoHyphens w:val="0"/>
      <w:spacing w:line="240" w:lineRule="auto"/>
      <w:ind w:firstLine="0"/>
    </w:pPr>
    <w:rPr>
      <w:rFonts w:ascii=".AppleSystemUIFont" w:hAnsi=".AppleSystemUIFont" w:cs="Times New Roman"/>
      <w:sz w:val="26"/>
      <w:szCs w:val="26"/>
      <w:lang w:eastAsia="en-US"/>
    </w:rPr>
  </w:style>
  <w:style w:type="paragraph" w:customStyle="1" w:styleId="p2">
    <w:name w:val="p2"/>
    <w:basedOn w:val="Normal"/>
    <w:rsid w:val="00785351"/>
    <w:pPr>
      <w:suppressAutoHyphens w:val="0"/>
      <w:spacing w:line="240" w:lineRule="auto"/>
      <w:ind w:firstLine="0"/>
    </w:pPr>
    <w:rPr>
      <w:rFonts w:ascii=".AppleSystemUIFont" w:hAnsi=".AppleSystemUIFont" w:cs="Times New Roman"/>
      <w:sz w:val="26"/>
      <w:szCs w:val="26"/>
      <w:lang w:eastAsia="en-US"/>
    </w:rPr>
  </w:style>
  <w:style w:type="character" w:customStyle="1" w:styleId="s1">
    <w:name w:val="s1"/>
    <w:basedOn w:val="DefaultParagraphFont"/>
    <w:rsid w:val="00785351"/>
    <w:rPr>
      <w:rFonts w:ascii="UICTFontTextStyleBody" w:hAnsi="UICTFontTextStyleBody" w:hint="default"/>
      <w:b w:val="0"/>
      <w:bCs w:val="0"/>
      <w:i w:val="0"/>
      <w:iCs w:val="0"/>
      <w:sz w:val="26"/>
      <w:szCs w:val="26"/>
    </w:rPr>
  </w:style>
  <w:style w:type="character" w:customStyle="1" w:styleId="apple-tab-span">
    <w:name w:val="apple-tab-span"/>
    <w:basedOn w:val="DefaultParagraphFont"/>
    <w:rsid w:val="00785351"/>
  </w:style>
  <w:style w:type="character" w:styleId="Hyperlink">
    <w:name w:val="Hyperlink"/>
    <w:basedOn w:val="DefaultParagraphFont"/>
    <w:uiPriority w:val="99"/>
    <w:semiHidden/>
    <w:unhideWhenUsed/>
    <w:rsid w:val="00F253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github.com/SR1717472/CS352-Contestants-Simulation.git"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7b708E66E2-EDCC-DE4A-9EE5-38FF9D0CD7A7%7dTF1706938f-b9cb-43fd-897f-e874e330d3888e3f2928-d2d14f646c0b.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1DE64AB920EF5B4DBADCB61BDAE8AEAD"/>
        <w:category>
          <w:name w:val="General"/>
          <w:gallery w:val="placeholder"/>
        </w:category>
        <w:types>
          <w:type w:val="bbPlcHdr"/>
        </w:types>
        <w:behaviors>
          <w:behavior w:val="content"/>
        </w:behaviors>
        <w:guid w:val="{C1027C0E-74EE-0445-82F9-0A03432E8C01}"/>
      </w:docPartPr>
      <w:docPartBody>
        <w:p w:rsidR="001D5F2B" w:rsidRDefault="001D5F2B">
          <w:pPr>
            <w:pStyle w:val="1DE64AB920EF5B4DBADCB61BDAE8AEAD"/>
          </w:pPr>
          <w:r>
            <w:t>Row Heading</w:t>
          </w:r>
        </w:p>
      </w:docPartBody>
    </w:docPart>
    <w:docPart>
      <w:docPartPr>
        <w:name w:val="BB1D0B809E602640BC3D9AEE046604D2"/>
        <w:category>
          <w:name w:val="General"/>
          <w:gallery w:val="placeholder"/>
        </w:category>
        <w:types>
          <w:type w:val="bbPlcHdr"/>
        </w:types>
        <w:behaviors>
          <w:behavior w:val="content"/>
        </w:behaviors>
        <w:guid w:val="{B78F7248-EAF2-7943-9686-33575F82C4B9}"/>
      </w:docPartPr>
      <w:docPartBody>
        <w:p w:rsidR="001D5F2B" w:rsidRDefault="001D5F2B">
          <w:pPr>
            <w:pStyle w:val="BB1D0B809E602640BC3D9AEE046604D2"/>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F2B"/>
    <w:rsid w:val="001D5F2B"/>
    <w:rsid w:val="00C87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82643DBBD14549A283CB946A0D93CB">
    <w:name w:val="3B82643DBBD14549A283CB946A0D93CB"/>
  </w:style>
  <w:style w:type="paragraph" w:customStyle="1" w:styleId="3BB8C125007B4642B6D3F5D480715715">
    <w:name w:val="3BB8C125007B4642B6D3F5D480715715"/>
  </w:style>
  <w:style w:type="paragraph" w:customStyle="1" w:styleId="9DFE1E40436CEF44AD650E68ACCA9033">
    <w:name w:val="9DFE1E40436CEF44AD650E68ACCA9033"/>
  </w:style>
  <w:style w:type="paragraph" w:customStyle="1" w:styleId="6C20BC40F270AE49ACA8D3CFDCBB0D96">
    <w:name w:val="6C20BC40F270AE49ACA8D3CFDCBB0D96"/>
  </w:style>
  <w:style w:type="paragraph" w:customStyle="1" w:styleId="8C9A989B12B6AA408FA88D72CF5C4411">
    <w:name w:val="8C9A989B12B6AA408FA88D72CF5C4411"/>
  </w:style>
  <w:style w:type="paragraph" w:customStyle="1" w:styleId="F3BAA6A56AAC974E84ABCAF06E00D5BF">
    <w:name w:val="F3BAA6A56AAC974E84ABCAF06E00D5BF"/>
  </w:style>
  <w:style w:type="character" w:styleId="Emphasis">
    <w:name w:val="Emphasis"/>
    <w:basedOn w:val="DefaultParagraphFont"/>
    <w:uiPriority w:val="2"/>
    <w:qFormat/>
    <w:rPr>
      <w:i/>
      <w:iCs/>
    </w:rPr>
  </w:style>
  <w:style w:type="paragraph" w:customStyle="1" w:styleId="C02A534ECB9F414AAFA06EAE43FDD7E1">
    <w:name w:val="C02A534ECB9F414AAFA06EAE43FDD7E1"/>
  </w:style>
  <w:style w:type="paragraph" w:customStyle="1" w:styleId="0F68E18118194D4C9565CB0B430D35EF">
    <w:name w:val="0F68E18118194D4C9565CB0B430D35EF"/>
  </w:style>
  <w:style w:type="paragraph" w:customStyle="1" w:styleId="CFCE348883DC4447AF37A1376DF204F1">
    <w:name w:val="CFCE348883DC4447AF37A1376DF204F1"/>
  </w:style>
  <w:style w:type="paragraph" w:customStyle="1" w:styleId="9A61BC934514A94286CDBF337A454C71">
    <w:name w:val="9A61BC934514A94286CDBF337A454C71"/>
  </w:style>
  <w:style w:type="paragraph" w:customStyle="1" w:styleId="D3305A0570DB7E4EAF4B841356314755">
    <w:name w:val="D3305A0570DB7E4EAF4B841356314755"/>
  </w:style>
  <w:style w:type="paragraph" w:customStyle="1" w:styleId="835E8ECF33491243B032BEB6C71A0CEF">
    <w:name w:val="835E8ECF33491243B032BEB6C71A0CEF"/>
  </w:style>
  <w:style w:type="paragraph" w:customStyle="1" w:styleId="1DE64AB920EF5B4DBADCB61BDAE8AEAD">
    <w:name w:val="1DE64AB920EF5B4DBADCB61BDAE8AEAD"/>
  </w:style>
  <w:style w:type="paragraph" w:customStyle="1" w:styleId="BB1D0B809E602640BC3D9AEE046604D2">
    <w:name w:val="BB1D0B809E602640BC3D9AEE046604D2"/>
  </w:style>
  <w:style w:type="paragraph" w:customStyle="1" w:styleId="4ABE06408D431C49900763FF15DD1DDD">
    <w:name w:val="4ABE06408D431C49900763FF15DD1DDD"/>
  </w:style>
  <w:style w:type="paragraph" w:customStyle="1" w:styleId="5932F53D196EAA49ADD87B343DDD9B8F">
    <w:name w:val="5932F53D196EAA49ADD87B343DDD9B8F"/>
  </w:style>
  <w:style w:type="paragraph" w:customStyle="1" w:styleId="889A7AE529B2D74BB139193655F3889D">
    <w:name w:val="889A7AE529B2D74BB139193655F3889D"/>
  </w:style>
  <w:style w:type="paragraph" w:customStyle="1" w:styleId="926344AE9DBE1740AC7B6D12BEC8E214">
    <w:name w:val="926344AE9DBE1740AC7B6D12BEC8E214"/>
  </w:style>
  <w:style w:type="paragraph" w:customStyle="1" w:styleId="330A2DBDA2F1384A98E35B25405101B9">
    <w:name w:val="330A2DBDA2F1384A98E35B25405101B9"/>
  </w:style>
  <w:style w:type="paragraph" w:customStyle="1" w:styleId="5DE14CDFB6DB1549A7B298041F19F2FE">
    <w:name w:val="5DE14CDFB6DB1549A7B298041F19F2FE"/>
  </w:style>
  <w:style w:type="paragraph" w:customStyle="1" w:styleId="69ED454F4EF965438D280E948E77A7BE">
    <w:name w:val="69ED454F4EF965438D280E948E77A7BE"/>
  </w:style>
  <w:style w:type="paragraph" w:styleId="Bibliography">
    <w:name w:val="Bibliography"/>
    <w:basedOn w:val="Normal"/>
    <w:next w:val="Normal"/>
    <w:uiPriority w:val="37"/>
    <w:semiHidden/>
    <w:unhideWhenUsed/>
  </w:style>
  <w:style w:type="paragraph" w:customStyle="1" w:styleId="0763E00805344844AB8273FE9D855A5E">
    <w:name w:val="0763E00805344844AB8273FE9D855A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02AE40-F942-47D9-B1FD-7FED7FD4EFA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{708E66E2-EDCC-DE4A-9EE5-38FF9D0CD7A7}TF1706938f-b9cb-43fd-897f-e874e330d3888e3f2928-d2d14f646c0b.dotx</Template>
  <TotalTime>1</TotalTime>
  <Pages>1</Pages>
  <Words>734</Words>
  <Characters>4184</Characters>
  <Application>Microsoft Office Word</Application>
  <DocSecurity>0</DocSecurity>
  <Lines>34</Lines>
  <Paragraphs>9</Paragraphs>
  <ScaleCrop>false</ScaleCrop>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Rincon, Sabrina</dc:creator>
  <cp:keywords/>
  <dc:description/>
  <cp:lastModifiedBy>Rincon, Sabrina</cp:lastModifiedBy>
  <cp:revision>2</cp:revision>
  <dcterms:created xsi:type="dcterms:W3CDTF">2026-10-26T03:33:00Z</dcterms:created>
  <dcterms:modified xsi:type="dcterms:W3CDTF">2026-10-26T03:33:00Z</dcterms:modified>
</cp:coreProperties>
</file>